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667AC9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7AC9">
              <w:rPr>
                <w:rFonts w:ascii="Times New Roman" w:hAnsi="Times New Roman" w:cs="Times New Roman"/>
                <w:noProof/>
                <w:lang w:val="es-AR" w:eastAsia="es-AR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-596900</wp:posOffset>
                  </wp:positionH>
                  <wp:positionV relativeFrom="paragraph">
                    <wp:posOffset>-385445</wp:posOffset>
                  </wp:positionV>
                  <wp:extent cx="2721644" cy="2543175"/>
                  <wp:effectExtent l="0" t="0" r="2540" b="0"/>
                  <wp:wrapNone/>
                  <wp:docPr id="7" name="Imagen 7" descr="C:\Users\Mauro\AppData\Local\Packages\5319275A.WhatsAppDesktop_cv1g1gvanyjgm\TempState\32038B1985DCB1E0E106CF218954A7A5\Imagen de WhatsApp 2023-10-17 a las 10.13.17_3fe61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uro\AppData\Local\Packages\5319275A.WhatsAppDesktop_cv1g1gvanyjgm\TempState\32038B1985DCB1E0E106CF218954A7A5\Imagen de WhatsApp 2023-10-17 a las 10.13.17_3fe610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907" cy="2551831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667AC9" w:rsidP="00310F17">
            <w:pPr>
              <w:pStyle w:val="Ttulo"/>
            </w:pPr>
            <w:r>
              <w:t>Belén Dana</w:t>
            </w:r>
            <w:r w:rsidR="003D1B71" w:rsidRPr="00665F95">
              <w:rPr>
                <w:lang w:bidi="es-ES"/>
              </w:rPr>
              <w:br/>
            </w:r>
            <w:r>
              <w:t>Córdoba</w:t>
            </w:r>
          </w:p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F20161" w:rsidRDefault="003D1B71" w:rsidP="00F20161">
            <w:pPr>
              <w:pStyle w:val="Ttulo2"/>
            </w:pPr>
            <w:r w:rsidRPr="00F20161">
              <w:t>Experiencia</w:t>
            </w:r>
            <w:r w:rsidR="00667AC9">
              <w:t xml:space="preserve"> Laboral</w:t>
            </w:r>
          </w:p>
          <w:p w:rsidR="003D1B71" w:rsidRPr="00665F95" w:rsidRDefault="00667AC9" w:rsidP="00665F95">
            <w:pPr>
              <w:pStyle w:val="Fechas"/>
              <w:spacing w:line="216" w:lineRule="auto"/>
            </w:pPr>
            <w:r>
              <w:t xml:space="preserve">12/19 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rPr>
                <w:rFonts w:eastAsia="Calibri"/>
                <w:lang w:bidi="es-ES"/>
              </w:rPr>
              <w:t xml:space="preserve"> </w:t>
            </w:r>
            <w:r>
              <w:t>01/20</w:t>
            </w:r>
          </w:p>
          <w:p w:rsidR="003D1B71" w:rsidRPr="008101E8" w:rsidRDefault="00667AC9" w:rsidP="00665F95">
            <w:pPr>
              <w:pStyle w:val="Experiencia"/>
              <w:spacing w:line="216" w:lineRule="auto"/>
            </w:pPr>
            <w:r w:rsidRPr="008101E8">
              <w:t>Empleada</w:t>
            </w:r>
            <w:r w:rsidR="00D0373F" w:rsidRPr="008101E8">
              <w:rPr>
                <w:b/>
                <w:bCs/>
              </w:rPr>
              <w:t xml:space="preserve"> </w:t>
            </w:r>
            <w:r w:rsidR="003D1B71" w:rsidRPr="008101E8">
              <w:t xml:space="preserve">• </w:t>
            </w:r>
            <w:r w:rsidRPr="008101E8">
              <w:t>Atención al Público</w:t>
            </w:r>
            <w:r w:rsidR="003D1B71" w:rsidRPr="008101E8">
              <w:t xml:space="preserve"> • </w:t>
            </w:r>
            <w:r w:rsidRPr="008101E8">
              <w:t>ve</w:t>
            </w:r>
            <w:r w:rsidR="008101E8" w:rsidRPr="008101E8">
              <w:t>nta de pirotecnia en fechas festivas.</w:t>
            </w:r>
          </w:p>
          <w:p w:rsidR="00667AC9" w:rsidRPr="008101E8" w:rsidRDefault="00667AC9" w:rsidP="00665F95">
            <w:pPr>
              <w:pStyle w:val="Experiencia"/>
              <w:spacing w:line="216" w:lineRule="auto"/>
              <w:rPr>
                <w:rStyle w:val="Textoennegrita"/>
                <w:rFonts w:eastAsia="Calibri"/>
                <w:lang w:bidi="es-ES"/>
              </w:rPr>
            </w:pPr>
            <w:r w:rsidRPr="008101E8">
              <w:rPr>
                <w:rStyle w:val="Textoennegrita"/>
                <w:rFonts w:eastAsia="Calibri"/>
                <w:lang w:bidi="es-ES"/>
              </w:rPr>
              <w:t xml:space="preserve">Realizando actividades de atención al cliente, manejo de stock, reposición </w:t>
            </w:r>
            <w:proofErr w:type="gramStart"/>
            <w:r w:rsidRPr="008101E8">
              <w:rPr>
                <w:rStyle w:val="Textoennegrita"/>
                <w:rFonts w:eastAsia="Calibri"/>
                <w:lang w:bidi="es-ES"/>
              </w:rPr>
              <w:t>y  cobro</w:t>
            </w:r>
            <w:proofErr w:type="gramEnd"/>
            <w:r w:rsidRPr="008101E8">
              <w:rPr>
                <w:rStyle w:val="Textoennegrita"/>
                <w:rFonts w:eastAsia="Calibri"/>
                <w:lang w:bidi="es-ES"/>
              </w:rPr>
              <w:t xml:space="preserve"> de mercaderías mediante efectivo y mercado pago.</w:t>
            </w:r>
          </w:p>
          <w:p w:rsidR="003D1B71" w:rsidRPr="00665F95" w:rsidRDefault="00667AC9" w:rsidP="00665F95">
            <w:pPr>
              <w:pStyle w:val="Fechas"/>
              <w:spacing w:line="216" w:lineRule="auto"/>
            </w:pPr>
            <w:r>
              <w:t xml:space="preserve">02/20 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rPr>
                <w:rFonts w:eastAsia="Calibri"/>
                <w:lang w:bidi="es-ES"/>
              </w:rPr>
              <w:t xml:space="preserve"> </w:t>
            </w:r>
            <w:r>
              <w:t>01/21</w:t>
            </w:r>
          </w:p>
          <w:p w:rsidR="003D1B71" w:rsidRDefault="00667AC9" w:rsidP="00665F95">
            <w:pPr>
              <w:pStyle w:val="Experiencia"/>
              <w:spacing w:line="216" w:lineRule="auto"/>
              <w:rPr>
                <w:rStyle w:val="Textoennegrita"/>
                <w:rFonts w:eastAsia="Calibri"/>
                <w:lang w:bidi="es-ES"/>
              </w:rPr>
            </w:pPr>
            <w:r>
              <w:t>Empleada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Cuidado De Personas Mayores</w:t>
            </w:r>
            <w:r w:rsidR="005C3C84">
              <w:rPr>
                <w:rStyle w:val="Textoennegrita"/>
                <w:rFonts w:eastAsia="Calibri"/>
                <w:lang w:bidi="es-ES"/>
              </w:rPr>
              <w:t xml:space="preserve"> </w:t>
            </w:r>
          </w:p>
          <w:p w:rsidR="005C3C84" w:rsidRPr="00665F95" w:rsidRDefault="005C3C84" w:rsidP="00665F95">
            <w:pPr>
              <w:pStyle w:val="Experiencia"/>
              <w:spacing w:line="216" w:lineRule="auto"/>
            </w:pPr>
            <w:r>
              <w:rPr>
                <w:rStyle w:val="Textoennegrita"/>
                <w:rFonts w:eastAsia="Calibri"/>
                <w:lang w:bidi="es-ES"/>
              </w:rPr>
              <w:t>Cuidado de personas mayores en horarios diurnos y nocturnos, desenvolviendo actividades de limpieza, cocina,</w:t>
            </w:r>
            <w:r w:rsidR="000329C6">
              <w:rPr>
                <w:rStyle w:val="Textoennegrita"/>
                <w:rFonts w:eastAsia="Calibri"/>
                <w:lang w:bidi="es-ES"/>
              </w:rPr>
              <w:t xml:space="preserve"> cuidado de </w:t>
            </w:r>
            <w:r w:rsidR="004E7294">
              <w:rPr>
                <w:rStyle w:val="Textoennegrita"/>
                <w:rFonts w:eastAsia="Calibri"/>
                <w:lang w:bidi="es-ES"/>
              </w:rPr>
              <w:t>animales, tareas</w:t>
            </w:r>
            <w:r w:rsidR="000329C6">
              <w:rPr>
                <w:rStyle w:val="Textoennegrita"/>
                <w:rFonts w:eastAsia="Calibri"/>
                <w:lang w:bidi="es-ES"/>
              </w:rPr>
              <w:t xml:space="preserve"> domésticas en general y trato con la persona con capacidades disminuidas.</w:t>
            </w:r>
          </w:p>
          <w:p w:rsidR="003D1B71" w:rsidRPr="00665F95" w:rsidRDefault="00667AC9" w:rsidP="00665F95">
            <w:pPr>
              <w:pStyle w:val="Fechas"/>
              <w:spacing w:line="216" w:lineRule="auto"/>
            </w:pPr>
            <w:r>
              <w:t xml:space="preserve">02/21 </w:t>
            </w:r>
            <w:r>
              <w:rPr>
                <w:rFonts w:eastAsia="Calibri"/>
                <w:lang w:bidi="es-ES"/>
              </w:rPr>
              <w:t xml:space="preserve">– </w:t>
            </w:r>
            <w:r>
              <w:t>08/21</w:t>
            </w:r>
          </w:p>
          <w:p w:rsidR="003D1B71" w:rsidRPr="00665F95" w:rsidRDefault="00667AC9" w:rsidP="00665F95">
            <w:pPr>
              <w:pStyle w:val="Experiencia"/>
              <w:spacing w:line="216" w:lineRule="auto"/>
            </w:pPr>
            <w:r>
              <w:t>Empleada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 w:rsidR="000329C6">
              <w:t>Niñera</w:t>
            </w:r>
            <w:r w:rsidR="000329C6">
              <w:rPr>
                <w:rStyle w:val="Textoennegrita"/>
                <w:rFonts w:eastAsia="Calibri"/>
                <w:lang w:bidi="es-ES"/>
              </w:rPr>
              <w:t xml:space="preserve"> </w:t>
            </w:r>
          </w:p>
          <w:p w:rsidR="003D1B71" w:rsidRPr="000329C6" w:rsidRDefault="000329C6" w:rsidP="00665F95">
            <w:pPr>
              <w:spacing w:line="216" w:lineRule="auto"/>
              <w:rPr>
                <w:rStyle w:val="Textoennegrita"/>
                <w:rFonts w:eastAsia="Calibri"/>
                <w:szCs w:val="24"/>
                <w:lang w:bidi="es-ES"/>
              </w:rPr>
            </w:pPr>
            <w:r>
              <w:rPr>
                <w:rStyle w:val="Textoennegrita"/>
                <w:rFonts w:eastAsia="Calibri"/>
                <w:szCs w:val="24"/>
                <w:lang w:bidi="es-ES"/>
              </w:rPr>
              <w:t xml:space="preserve">Al cuidado de un bebé, durante mucho tiempo en </w:t>
            </w:r>
            <w:r w:rsidR="00106720">
              <w:rPr>
                <w:rStyle w:val="Textoennegrita"/>
                <w:rFonts w:eastAsia="Calibri"/>
                <w:szCs w:val="24"/>
                <w:lang w:bidi="es-ES"/>
              </w:rPr>
              <w:t xml:space="preserve">diferentes periodos, desempeñando tareas domésticas, </w:t>
            </w:r>
            <w:proofErr w:type="spellStart"/>
            <w:r w:rsidR="00106720">
              <w:rPr>
                <w:rStyle w:val="Textoennegrita"/>
                <w:rFonts w:eastAsia="Calibri"/>
                <w:szCs w:val="24"/>
                <w:lang w:bidi="es-ES"/>
              </w:rPr>
              <w:t>ej</w:t>
            </w:r>
            <w:proofErr w:type="spellEnd"/>
            <w:r w:rsidR="00106720">
              <w:rPr>
                <w:rStyle w:val="Textoennegrita"/>
                <w:rFonts w:eastAsia="Calibri"/>
                <w:szCs w:val="24"/>
                <w:lang w:bidi="es-ES"/>
              </w:rPr>
              <w:t>: cocina de alimento acorde a las capacidades del niño/a, limpieza, entre otras.  Transporte del niño/a en distancias cortas y desarrollo de juegos recreativos.</w:t>
            </w:r>
          </w:p>
          <w:sdt>
            <w:sdtPr>
              <w:id w:val="-1554227259"/>
              <w:placeholder>
                <w:docPart w:val="36EA3D47B9DF452EBA06AAAADB640530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3D1B71" w:rsidRPr="00665F95" w:rsidRDefault="00106720" w:rsidP="00665F95">
            <w:pPr>
              <w:pStyle w:val="Nombredelaescuela"/>
              <w:spacing w:line="216" w:lineRule="auto"/>
            </w:pPr>
            <w:r>
              <w:t>E.E.S N°174 República de Honduras</w:t>
            </w:r>
            <w:r w:rsidR="003D1B71" w:rsidRPr="00665F95">
              <w:rPr>
                <w:lang w:bidi="es-ES"/>
              </w:rPr>
              <w:t xml:space="preserve">, </w:t>
            </w:r>
            <w:r>
              <w:t xml:space="preserve">Presidencia Roque </w:t>
            </w:r>
            <w:r w:rsidR="008101E8">
              <w:t>Sáenz</w:t>
            </w:r>
            <w:r>
              <w:t xml:space="preserve"> Peña – Provincia de Chaco.</w:t>
            </w:r>
          </w:p>
          <w:p w:rsidR="003D1B71" w:rsidRPr="003F1B28" w:rsidRDefault="00106720" w:rsidP="00665F95">
            <w:pPr>
              <w:pStyle w:val="Listaconvietas"/>
              <w:spacing w:line="216" w:lineRule="auto"/>
              <w:rPr>
                <w:rStyle w:val="Textoennegrita"/>
                <w:rFonts w:eastAsia="Calibri"/>
                <w:szCs w:val="24"/>
                <w:lang w:bidi="es-ES"/>
              </w:rPr>
            </w:pPr>
            <w:r w:rsidRPr="003F1B28">
              <w:rPr>
                <w:rStyle w:val="Textoennegrita"/>
                <w:rFonts w:eastAsia="Calibri"/>
                <w:szCs w:val="24"/>
                <w:lang w:bidi="es-ES"/>
              </w:rPr>
              <w:t>Título Secundario - Bachiller en economía y administración</w:t>
            </w:r>
          </w:p>
          <w:p w:rsidR="00106720" w:rsidRPr="003F1B28" w:rsidRDefault="00106720" w:rsidP="00106720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  <w:rPr>
                <w:rStyle w:val="Textoennegrita"/>
                <w:rFonts w:eastAsia="Calibri"/>
                <w:szCs w:val="24"/>
                <w:lang w:bidi="es-ES"/>
              </w:rPr>
            </w:pPr>
            <w:r w:rsidRPr="003F1B28">
              <w:rPr>
                <w:rStyle w:val="Textoennegrita"/>
                <w:rFonts w:eastAsia="Calibri"/>
                <w:szCs w:val="24"/>
                <w:lang w:bidi="es-ES"/>
              </w:rPr>
              <w:t xml:space="preserve">Bases en contabilidad y administración de empresas, con conocimientos de manejo de stock y </w:t>
            </w:r>
            <w:r w:rsidR="003F1B28" w:rsidRPr="003F1B28">
              <w:rPr>
                <w:rStyle w:val="Textoennegrita"/>
                <w:rFonts w:eastAsia="Calibri"/>
                <w:szCs w:val="24"/>
                <w:lang w:bidi="es-ES"/>
              </w:rPr>
              <w:t>dinero.</w:t>
            </w:r>
          </w:p>
          <w:p w:rsidR="003D1B71" w:rsidRPr="00F20161" w:rsidRDefault="003F1B28" w:rsidP="00F20161">
            <w:pPr>
              <w:pStyle w:val="Ttulo2"/>
            </w:pPr>
            <w:r>
              <w:t xml:space="preserve">Devolución Personal </w:t>
            </w:r>
          </w:p>
          <w:p w:rsidR="003D1B71" w:rsidRPr="003F1B28" w:rsidRDefault="003F1B28" w:rsidP="00F20161">
            <w:pPr>
              <w:pStyle w:val="Ttulo2"/>
              <w:rPr>
                <w:rFonts w:ascii="Calibri" w:eastAsia="Calibri" w:hAnsi="Calibri" w:cs="Calibri"/>
                <w:b w:val="0"/>
                <w:bCs w:val="0"/>
                <w:color w:val="666666" w:themeColor="accent4"/>
                <w:sz w:val="22"/>
                <w:szCs w:val="24"/>
                <w:u w:val="none"/>
                <w:lang w:bidi="es-ES"/>
              </w:rPr>
            </w:pPr>
            <w:r w:rsidRPr="003F1B28">
              <w:rPr>
                <w:rStyle w:val="Textoennegrita"/>
                <w:rFonts w:eastAsia="Calibri"/>
                <w:sz w:val="22"/>
                <w:szCs w:val="24"/>
                <w:u w:val="none"/>
                <w:lang w:bidi="es-ES"/>
              </w:rPr>
              <w:t>Tomando la iniciativa constantemente para resolver cualquier situación problemática para mejorar. Con la capacidad de realizar diferentes tareas en mi lugar de trabajo. Considero tener la capacidad de ajustarme y adaptarme a los cambios que pueden encontrarse en mi desempeño laboral. Teniendo en cuenta mi iniciativa con eficacia, rapidez y determinación</w:t>
            </w:r>
            <w:r w:rsidR="00CC60BD">
              <w:rPr>
                <w:rStyle w:val="Textoennegrita"/>
                <w:rFonts w:eastAsia="Calibri"/>
                <w:sz w:val="22"/>
                <w:szCs w:val="24"/>
                <w:u w:val="none"/>
                <w:lang w:bidi="es-ES"/>
              </w:rPr>
              <w:t xml:space="preserve"> y liderazgo.</w:t>
            </w:r>
          </w:p>
          <w:p w:rsidR="003D1B71" w:rsidRPr="00665F95" w:rsidRDefault="003D1B71" w:rsidP="00CC60BD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4A3642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A/PNKQ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667AC9" w:rsidP="00380FD1">
            <w:pPr>
              <w:pStyle w:val="Informacin"/>
              <w:rPr>
                <w:lang w:val="es-ES_tradnl"/>
              </w:rPr>
            </w:pPr>
            <w:r>
              <w:t>Suipacha 565</w:t>
            </w:r>
          </w:p>
          <w:p w:rsidR="003D1B71" w:rsidRPr="00CA16E3" w:rsidRDefault="00667AC9" w:rsidP="00667AC9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EZEIZA- Bs As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81A5D2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z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Cma4OQ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667AC9" w:rsidP="00380FD1">
            <w:pPr>
              <w:pStyle w:val="Informacin"/>
              <w:rPr>
                <w:lang w:val="es-ES_tradnl"/>
              </w:rPr>
            </w:pPr>
            <w:r>
              <w:t>3644-835323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B891A6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DT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08A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667AC9" w:rsidP="00380FD1">
            <w:pPr>
              <w:pStyle w:val="Informacin"/>
              <w:rPr>
                <w:lang w:val="es-ES_tradnl"/>
              </w:rPr>
            </w:pPr>
            <w:r>
              <w:t>belendanacor45@gmail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B2A66E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T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667AC9" w:rsidP="00667AC9">
            <w:pPr>
              <w:pStyle w:val="Informacin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Fb</w:t>
            </w:r>
            <w:proofErr w:type="spellEnd"/>
            <w:r>
              <w:rPr>
                <w:lang w:val="es-ES_tradnl"/>
              </w:rPr>
              <w:t>- Belén Córdoba</w:t>
            </w: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Default="003D1B71" w:rsidP="003F1B28">
            <w:pPr>
              <w:jc w:val="center"/>
              <w:rPr>
                <w:color w:val="0072C7" w:themeColor="accent2"/>
                <w:lang w:val="es-ES_tradnl"/>
              </w:rPr>
            </w:pPr>
          </w:p>
          <w:p w:rsidR="003F1B28" w:rsidRPr="003F1B28" w:rsidRDefault="003F1B28" w:rsidP="003F1B28">
            <w:pPr>
              <w:jc w:val="center"/>
              <w:rPr>
                <w:color w:val="0072C7" w:themeColor="accent2"/>
                <w:u w:val="single"/>
                <w:lang w:val="es-ES_tradnl"/>
              </w:rPr>
            </w:pPr>
            <w:r w:rsidRPr="003F1B28">
              <w:rPr>
                <w:color w:val="0072C7" w:themeColor="accent2"/>
                <w:u w:val="single"/>
                <w:lang w:val="es-ES_tradnl"/>
              </w:rPr>
              <w:t>Habilidades</w:t>
            </w:r>
          </w:p>
          <w:p w:rsidR="003F1B28" w:rsidRDefault="003F1B28" w:rsidP="003F1B28">
            <w:pPr>
              <w:jc w:val="center"/>
              <w:rPr>
                <w:color w:val="0072C7" w:themeColor="accent2"/>
                <w:lang w:val="es-ES_tradnl"/>
              </w:rPr>
            </w:pPr>
          </w:p>
          <w:p w:rsidR="003F1B28" w:rsidRPr="003F1B28" w:rsidRDefault="003F1B28" w:rsidP="003F1B28">
            <w:pPr>
              <w:jc w:val="center"/>
              <w:rPr>
                <w:color w:val="000000" w:themeColor="text1"/>
                <w:lang w:val="es-ES_tradnl"/>
              </w:rPr>
            </w:pPr>
            <w:r w:rsidRPr="003F1B28">
              <w:rPr>
                <w:color w:val="000000" w:themeColor="text1"/>
                <w:lang w:val="es-ES_tradnl"/>
              </w:rPr>
              <w:t xml:space="preserve">Nivel básico de </w:t>
            </w:r>
            <w:proofErr w:type="spellStart"/>
            <w:r w:rsidRPr="003F1B28">
              <w:rPr>
                <w:color w:val="000000" w:themeColor="text1"/>
                <w:lang w:val="es-ES_tradnl"/>
              </w:rPr>
              <w:t>ingles</w:t>
            </w:r>
            <w:proofErr w:type="spellEnd"/>
            <w:r w:rsidRPr="003F1B28">
              <w:rPr>
                <w:color w:val="000000" w:themeColor="text1"/>
                <w:lang w:val="es-ES_tradnl"/>
              </w:rPr>
              <w:t xml:space="preserve"> y francés </w:t>
            </w:r>
          </w:p>
          <w:p w:rsidR="003F1B28" w:rsidRPr="003F1B28" w:rsidRDefault="003F1B28" w:rsidP="003F1B28">
            <w:pPr>
              <w:jc w:val="center"/>
              <w:rPr>
                <w:color w:val="000000" w:themeColor="text1"/>
                <w:lang w:val="es-ES_tradnl"/>
              </w:rPr>
            </w:pPr>
          </w:p>
          <w:p w:rsidR="003F1B28" w:rsidRPr="003F1B28" w:rsidRDefault="003F1B28" w:rsidP="003F1B28">
            <w:pPr>
              <w:jc w:val="center"/>
              <w:rPr>
                <w:color w:val="000000" w:themeColor="text1"/>
                <w:lang w:val="es-ES_tradnl"/>
              </w:rPr>
            </w:pPr>
            <w:r w:rsidRPr="003F1B28">
              <w:rPr>
                <w:color w:val="000000" w:themeColor="text1"/>
                <w:lang w:val="es-ES_tradnl"/>
              </w:rPr>
              <w:t>Organización</w:t>
            </w:r>
          </w:p>
          <w:p w:rsidR="003F1B28" w:rsidRPr="003F1B28" w:rsidRDefault="003F1B28" w:rsidP="003F1B28">
            <w:pPr>
              <w:jc w:val="center"/>
              <w:rPr>
                <w:color w:val="000000" w:themeColor="text1"/>
                <w:lang w:val="es-ES_tradnl"/>
              </w:rPr>
            </w:pPr>
          </w:p>
          <w:p w:rsidR="003F1B28" w:rsidRPr="003F1B28" w:rsidRDefault="003F1B28" w:rsidP="003F1B28">
            <w:pPr>
              <w:jc w:val="center"/>
              <w:rPr>
                <w:color w:val="000000" w:themeColor="text1"/>
                <w:lang w:val="es-ES_tradnl"/>
              </w:rPr>
            </w:pPr>
            <w:r w:rsidRPr="003F1B28">
              <w:rPr>
                <w:color w:val="000000" w:themeColor="text1"/>
                <w:lang w:val="es-ES_tradnl"/>
              </w:rPr>
              <w:t>Responsabilidad</w:t>
            </w:r>
          </w:p>
          <w:p w:rsidR="003F1B28" w:rsidRPr="003F1B28" w:rsidRDefault="003F1B28" w:rsidP="003F1B28">
            <w:pPr>
              <w:jc w:val="center"/>
              <w:rPr>
                <w:color w:val="000000" w:themeColor="text1"/>
                <w:lang w:val="es-ES_tradnl"/>
              </w:rPr>
            </w:pPr>
          </w:p>
          <w:p w:rsidR="003F1B28" w:rsidRPr="003F1B28" w:rsidRDefault="003F1B28" w:rsidP="003F1B28">
            <w:pPr>
              <w:jc w:val="center"/>
              <w:rPr>
                <w:color w:val="000000" w:themeColor="text1"/>
                <w:lang w:val="es-ES_tradnl"/>
              </w:rPr>
            </w:pPr>
            <w:r w:rsidRPr="003F1B28">
              <w:rPr>
                <w:color w:val="000000" w:themeColor="text1"/>
                <w:lang w:val="es-ES_tradnl"/>
              </w:rPr>
              <w:t>Atención al cliente</w:t>
            </w:r>
          </w:p>
          <w:p w:rsidR="003F1B28" w:rsidRDefault="003F1B28" w:rsidP="003F1B28">
            <w:pPr>
              <w:jc w:val="center"/>
              <w:rPr>
                <w:color w:val="0072C7" w:themeColor="accent2"/>
                <w:lang w:val="es-ES_tradnl"/>
              </w:rPr>
            </w:pPr>
          </w:p>
          <w:p w:rsidR="003F1B28" w:rsidRDefault="003F1B28" w:rsidP="003F1B28">
            <w:pPr>
              <w:jc w:val="center"/>
              <w:rPr>
                <w:color w:val="0072C7" w:themeColor="accent2"/>
                <w:lang w:val="es-ES_tradnl"/>
              </w:rPr>
            </w:pPr>
          </w:p>
          <w:p w:rsidR="003F1B28" w:rsidRPr="003F1B28" w:rsidRDefault="003F1B28" w:rsidP="003F1B28">
            <w:pPr>
              <w:jc w:val="center"/>
              <w:rPr>
                <w:color w:val="0072C7" w:themeColor="accent2"/>
                <w:u w:val="single"/>
                <w:lang w:val="es-ES_tradnl"/>
              </w:rPr>
            </w:pPr>
            <w:r w:rsidRPr="003F1B28">
              <w:rPr>
                <w:color w:val="0072C7" w:themeColor="accent2"/>
                <w:u w:val="single"/>
                <w:lang w:val="es-ES_tradnl"/>
              </w:rPr>
              <w:t>Disponibilidad de horarios:</w:t>
            </w:r>
          </w:p>
          <w:p w:rsidR="003F1B28" w:rsidRPr="00CA16E3" w:rsidRDefault="003F1B28" w:rsidP="003F1B28">
            <w:pPr>
              <w:jc w:val="center"/>
              <w:rPr>
                <w:color w:val="0072C7" w:themeColor="accent2"/>
                <w:lang w:val="es-ES_tradnl"/>
              </w:rPr>
            </w:pPr>
            <w:r w:rsidRPr="003F1B28">
              <w:rPr>
                <w:color w:val="000000" w:themeColor="text1"/>
                <w:lang w:val="es-ES_tradnl"/>
              </w:rPr>
              <w:t xml:space="preserve">Días </w:t>
            </w:r>
            <w:r w:rsidR="009A73FF">
              <w:rPr>
                <w:color w:val="000000" w:themeColor="text1"/>
                <w:lang w:val="es-ES_tradnl"/>
              </w:rPr>
              <w:t>hábile</w:t>
            </w:r>
            <w:bookmarkStart w:id="0" w:name="_GoBack"/>
            <w:bookmarkEnd w:id="0"/>
            <w:r w:rsidRPr="003F1B28">
              <w:rPr>
                <w:color w:val="000000" w:themeColor="text1"/>
                <w:lang w:val="es-ES_tradnl"/>
              </w:rPr>
              <w:t xml:space="preserve">s  </w:t>
            </w: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9A73FF" w:rsidRDefault="007F5B63" w:rsidP="009A73FF">
      <w:pPr>
        <w:tabs>
          <w:tab w:val="left" w:pos="1352"/>
        </w:tabs>
        <w:rPr>
          <w:lang w:val="es-ES_tradnl"/>
        </w:rPr>
      </w:pPr>
    </w:p>
    <w:sectPr w:rsidR="007F5B63" w:rsidRPr="009A73FF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21D" w:rsidRDefault="0012721D" w:rsidP="00590471">
      <w:r>
        <w:separator/>
      </w:r>
    </w:p>
  </w:endnote>
  <w:endnote w:type="continuationSeparator" w:id="0">
    <w:p w:rsidR="0012721D" w:rsidRDefault="0012721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21D" w:rsidRDefault="0012721D" w:rsidP="00590471">
      <w:r>
        <w:separator/>
      </w:r>
    </w:p>
  </w:footnote>
  <w:footnote w:type="continuationSeparator" w:id="0">
    <w:p w:rsidR="0012721D" w:rsidRDefault="0012721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665F95" w:rsidRDefault="00310F17" w:rsidP="00060042">
    <w:pPr>
      <w:pStyle w:val="Textoindependiente"/>
    </w:pPr>
    <w:r w:rsidRPr="00CA16E3"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cx1="http://schemas.microsoft.com/office/drawing/2015/9/8/chartex"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4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1"/>
                          <a:ext cx="5946392" cy="9549770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A01A54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7nFa45x3yLSh2IeXYiGe9rOAM2qoWknZAQ&#10;icaZY22qayrLdrv8hpxe4U2IDsuoicdMPK36XvEfoMt8ly/KfgggrsBozDbHzDnC1l8lDAyFkJE5&#10;Z0788qzwT9XhsY+ZWrQJhKEIUl352mM0Do+L8w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AC9"/>
    <w:rsid w:val="000329C6"/>
    <w:rsid w:val="00060042"/>
    <w:rsid w:val="0008685D"/>
    <w:rsid w:val="00090860"/>
    <w:rsid w:val="00106720"/>
    <w:rsid w:val="00112FD7"/>
    <w:rsid w:val="0012721D"/>
    <w:rsid w:val="00150ABD"/>
    <w:rsid w:val="00174292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3F1B28"/>
    <w:rsid w:val="004E158A"/>
    <w:rsid w:val="004E7294"/>
    <w:rsid w:val="00565C77"/>
    <w:rsid w:val="0056708E"/>
    <w:rsid w:val="005801E5"/>
    <w:rsid w:val="00590471"/>
    <w:rsid w:val="005C3C84"/>
    <w:rsid w:val="005D01FA"/>
    <w:rsid w:val="00653E17"/>
    <w:rsid w:val="00665F95"/>
    <w:rsid w:val="00667AC9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101E8"/>
    <w:rsid w:val="00846CB9"/>
    <w:rsid w:val="008566AA"/>
    <w:rsid w:val="008A1E6E"/>
    <w:rsid w:val="008C024F"/>
    <w:rsid w:val="008C2CFC"/>
    <w:rsid w:val="008E021A"/>
    <w:rsid w:val="00912DC8"/>
    <w:rsid w:val="009475DC"/>
    <w:rsid w:val="00967B93"/>
    <w:rsid w:val="009A73FF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C60BD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DFB8B1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uro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6EA3D47B9DF452EBA06AAAADB6405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67533F-65D7-4EC5-A745-A11FB04A723F}"/>
      </w:docPartPr>
      <w:docPartBody>
        <w:p w:rsidR="00D6458C" w:rsidRDefault="006C7EBB">
          <w:pPr>
            <w:pStyle w:val="36EA3D47B9DF452EBA06AAAADB640530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EBB"/>
    <w:rsid w:val="006C7EBB"/>
    <w:rsid w:val="00D21A56"/>
    <w:rsid w:val="00D64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6014D8AFC84790B66AF5BF718588A2">
    <w:name w:val="196014D8AFC84790B66AF5BF718588A2"/>
  </w:style>
  <w:style w:type="paragraph" w:customStyle="1" w:styleId="75FEB91434A74E3AB4C3536EF1E3E625">
    <w:name w:val="75FEB91434A74E3AB4C3536EF1E3E625"/>
  </w:style>
  <w:style w:type="paragraph" w:customStyle="1" w:styleId="E0EB0A61AA6A404BB666BFC7F7592B18">
    <w:name w:val="E0EB0A61AA6A404BB666BFC7F7592B18"/>
  </w:style>
  <w:style w:type="paragraph" w:customStyle="1" w:styleId="6977C6C2B859404A9DA39EFF9BF208F5">
    <w:name w:val="6977C6C2B859404A9DA39EFF9BF208F5"/>
  </w:style>
  <w:style w:type="paragraph" w:customStyle="1" w:styleId="6C762FBC55AC49F9ABA1444864571B72">
    <w:name w:val="6C762FBC55AC49F9ABA1444864571B72"/>
  </w:style>
  <w:style w:type="paragraph" w:customStyle="1" w:styleId="DAF79C21BEB142789EFEF0736F7C35B4">
    <w:name w:val="DAF79C21BEB142789EFEF0736F7C35B4"/>
  </w:style>
  <w:style w:type="paragraph" w:customStyle="1" w:styleId="77F2D1B6A2764F5EBA6A3BE517737056">
    <w:name w:val="77F2D1B6A2764F5EBA6A3BE517737056"/>
  </w:style>
  <w:style w:type="paragraph" w:customStyle="1" w:styleId="7B11E46B68024AA68CC446E5B660862F">
    <w:name w:val="7B11E46B68024AA68CC446E5B660862F"/>
  </w:style>
  <w:style w:type="paragraph" w:customStyle="1" w:styleId="C1DF1CFD081047EAA2F8C207E0F5E450">
    <w:name w:val="C1DF1CFD081047EAA2F8C207E0F5E450"/>
  </w:style>
  <w:style w:type="paragraph" w:customStyle="1" w:styleId="1655663F8EE94CA2A5136C6E27F075E4">
    <w:name w:val="1655663F8EE94CA2A5136C6E27F075E4"/>
  </w:style>
  <w:style w:type="paragraph" w:customStyle="1" w:styleId="3C9F0857020E4D7E82454223EE886757">
    <w:name w:val="3C9F0857020E4D7E82454223EE886757"/>
  </w:style>
  <w:style w:type="paragraph" w:customStyle="1" w:styleId="3F52BC6497C045CCA74BC39DC2754DE1">
    <w:name w:val="3F52BC6497C045CCA74BC39DC2754DE1"/>
  </w:style>
  <w:style w:type="paragraph" w:customStyle="1" w:styleId="442E57DC26294B2593700E5811B9F2D1">
    <w:name w:val="442E57DC26294B2593700E5811B9F2D1"/>
  </w:style>
  <w:style w:type="paragraph" w:customStyle="1" w:styleId="C85CC14BC4984BC788F8A2DBD0E1ED01">
    <w:name w:val="C85CC14BC4984BC788F8A2DBD0E1ED01"/>
  </w:style>
  <w:style w:type="paragraph" w:customStyle="1" w:styleId="9F94B593FD2D4EB2890747F02C511BBA">
    <w:name w:val="9F94B593FD2D4EB2890747F02C511BBA"/>
  </w:style>
  <w:style w:type="paragraph" w:customStyle="1" w:styleId="FD1A17ADD53C47149C27A9F76C82107A">
    <w:name w:val="FD1A17ADD53C47149C27A9F76C82107A"/>
  </w:style>
  <w:style w:type="paragraph" w:customStyle="1" w:styleId="9CE9700DC5B6473DBC68D9AB6276F466">
    <w:name w:val="9CE9700DC5B6473DBC68D9AB6276F466"/>
  </w:style>
  <w:style w:type="paragraph" w:customStyle="1" w:styleId="CEF854E709B446D2B66F560E9FDC46D6">
    <w:name w:val="CEF854E709B446D2B66F560E9FDC46D6"/>
  </w:style>
  <w:style w:type="paragraph" w:customStyle="1" w:styleId="A111C2C7C81B481489C7CA3A45AB54F3">
    <w:name w:val="A111C2C7C81B481489C7CA3A45AB54F3"/>
  </w:style>
  <w:style w:type="paragraph" w:customStyle="1" w:styleId="36EA3D47B9DF452EBA06AAAADB640530">
    <w:name w:val="36EA3D47B9DF452EBA06AAAADB640530"/>
  </w:style>
  <w:style w:type="paragraph" w:customStyle="1" w:styleId="0105F206AA34473280B4CBC23D0E4EB9">
    <w:name w:val="0105F206AA34473280B4CBC23D0E4EB9"/>
  </w:style>
  <w:style w:type="paragraph" w:customStyle="1" w:styleId="B6B89315895749E09D6A8D6EC29CEFBA">
    <w:name w:val="B6B89315895749E09D6A8D6EC29CEFBA"/>
  </w:style>
  <w:style w:type="paragraph" w:customStyle="1" w:styleId="717AD94A8A5F4B8EBEF1594C4A5C9DB8">
    <w:name w:val="717AD94A8A5F4B8EBEF1594C4A5C9DB8"/>
  </w:style>
  <w:style w:type="paragraph" w:customStyle="1" w:styleId="93EAAB96C47F4C3F9A9286EAC48ADF9C">
    <w:name w:val="93EAAB96C47F4C3F9A9286EAC48ADF9C"/>
  </w:style>
  <w:style w:type="paragraph" w:customStyle="1" w:styleId="2B10ACCA8AEA45B29CC9D871598D6C5D">
    <w:name w:val="2B10ACCA8AEA45B29CC9D871598D6C5D"/>
  </w:style>
  <w:style w:type="paragraph" w:customStyle="1" w:styleId="76B827B0D69D4877A68DB4482DBEEFBB">
    <w:name w:val="76B827B0D69D4877A68DB4482DBEEFBB"/>
  </w:style>
  <w:style w:type="paragraph" w:customStyle="1" w:styleId="99252125A16A4962A860291FF3A78819">
    <w:name w:val="99252125A16A4962A860291FF3A78819"/>
  </w:style>
  <w:style w:type="paragraph" w:customStyle="1" w:styleId="EC332B0488404B93B4A5673886A30FC6">
    <w:name w:val="EC332B0488404B93B4A5673886A30FC6"/>
  </w:style>
  <w:style w:type="paragraph" w:customStyle="1" w:styleId="1AD03D40C44C4B8093F7A3E3163833FD">
    <w:name w:val="1AD03D40C44C4B8093F7A3E3163833FD"/>
  </w:style>
  <w:style w:type="paragraph" w:customStyle="1" w:styleId="42884BB955A14095A3E6E1DBECE58C07">
    <w:name w:val="42884BB955A14095A3E6E1DBECE58C07"/>
  </w:style>
  <w:style w:type="paragraph" w:customStyle="1" w:styleId="7C73D1D11B4B4E10B4D2FF2E610EEA3C">
    <w:name w:val="7C73D1D11B4B4E10B4D2FF2E610EEA3C"/>
  </w:style>
  <w:style w:type="paragraph" w:customStyle="1" w:styleId="10E4579320AA4A258FBC16C4CDBB9ACD">
    <w:name w:val="10E4579320AA4A258FBC16C4CDBB9ACD"/>
  </w:style>
  <w:style w:type="paragraph" w:customStyle="1" w:styleId="3A261C63E18D449EA06B01A8CE9B80CB">
    <w:name w:val="3A261C63E18D449EA06B01A8CE9B80CB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5009213235154B3987730907A7160017">
    <w:name w:val="5009213235154B3987730907A71600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2</Pages>
  <Words>268</Words>
  <Characters>1478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2023-10-17T14:21:00Z</dcterms:created>
  <dcterms:modified xsi:type="dcterms:W3CDTF">2023-10-17T14:30:00Z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